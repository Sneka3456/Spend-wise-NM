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8March 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line="240" w:lineRule="auto"/>
            </w:pPr>
            <w:r>
              <w:t>SWTID-2026-6604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 xml:space="preserve">SpendWise 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</w:pPr>
      <w:r>
        <w:rPr>
          <w:b/>
          <w:bCs/>
          <w:rtl/>
        </w:rPr>
        <w:t>Product Backlog, Sprint Schedule, and Estimation (4 Marks)</w:t>
      </w:r>
    </w:p>
    <w:tbl>
      <w:tblPr>
        <w:jc w:val="left"/>
        <w:tblInd w:w="-690" w:type="dxa"/>
        <w:tblW w:w="10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rPr>
          <w:cantSplit/>
          <w:trHeight w:val="266"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Project Setup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project, install dependencies, and create basic folder structure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THILAGAVATHI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Database Connection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Connect MongoDB using Mongoose and configure environment variables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THILAGAVATHI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Server Setup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Express server and test basic API route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SNEKA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User model and implement Register API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SNEKA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W w:w="26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Implement Login API with JWT token generation</w:t>
                  </w:r>
                </w:p>
              </w:tc>
            </w:tr>
          </w:tbl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SNEKA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Security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JWT middleware to protect routes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VARSHINI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USN-7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model and API to add new record (Create)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VARSHINI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USN-8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fetch user records (Read)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VARSHINI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USN-9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update record (Update)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LAVANYA </w:t>
            </w:r>
          </w:p>
        </w:tc>
      </w:tr>
      <w:tr>
        <w:trPr>
          <w:cantSplit/>
          <w:trHeight w:val="584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USN-10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delete record (Delete)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LAVANYA </w:t>
            </w:r>
          </w:p>
        </w:tc>
      </w:tr>
      <w:tr>
        <w:trPr>
          <w:cantSplit/>
          <w:trHeight w:val="689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Testing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 all APIs using Postman/Thunder Client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W w:w="7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10"/>
            </w:tblGrid>
            <w:tr>
              <w:trPr>
                <w:cantSplit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High</w:t>
                  </w:r>
                </w:p>
              </w:tc>
            </w:tr>
          </w:tbl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LAVANYA </w:t>
            </w:r>
          </w:p>
        </w:tc>
      </w:tr>
      <w:tr>
        <w:trPr>
          <w:cantSplit/>
          <w:trHeight w:val="954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Documentation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Prepare README and project documentation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SNEKA</w:t>
            </w:r>
            <w:bookmarkStart w:id="0" w:name="_GoBack"/>
            <w:bookmarkEnd w:id="0"/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 &amp; Burndown Chart: (4 Marks)</w:t>
      </w:r>
    </w:p>
    <w:tbl>
      <w:tblPr>
        <w:jc w:val="left"/>
        <w:tblInd w:w="-660" w:type="dxa"/>
        <w:tblW w:w="10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cantSplit/>
          <w:trHeight w:val="248"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Sprint-1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4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Sprint-3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6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8 Apr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</w:tbl>
    <w:p/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5"/>
    <w:next w:val="1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5"/>
    <w:next w:val="1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spacing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Yozo_Office</Application>
  <Pages>2</Pages>
  <Words>281</Words>
  <Characters>1557</Characters>
  <Lines>214</Lines>
  <Paragraphs>130</Paragraphs>
  <CharactersWithSpaces>1712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2026-03-12T12:52:16Z</dcterms:modified>
</cp:coreProperties>
</file>